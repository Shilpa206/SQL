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72CE2" w14:textId="16FF2926" w:rsidR="00C416BD" w:rsidRDefault="00B91450">
      <w:pPr>
        <w:pStyle w:val="Heading1"/>
        <w:rPr>
          <w:lang w:eastAsia="zh-CN"/>
        </w:rPr>
      </w:pPr>
      <w:r>
        <w:t xml:space="preserve">Homework </w:t>
      </w:r>
      <w:r w:rsidR="00895A54">
        <w:rPr>
          <w:lang w:eastAsia="zh-CN"/>
        </w:rPr>
        <w:t>6</w:t>
      </w:r>
    </w:p>
    <w:p w14:paraId="47672CE3" w14:textId="77777777" w:rsidR="00C416BD" w:rsidRDefault="00C416BD"/>
    <w:p w14:paraId="47672CE4" w14:textId="77777777" w:rsidR="00C416BD" w:rsidRDefault="00B91450">
      <w:pPr>
        <w:rPr>
          <w:sz w:val="24"/>
          <w:szCs w:val="24"/>
        </w:rPr>
      </w:pPr>
      <w:r>
        <w:rPr>
          <w:sz w:val="24"/>
          <w:szCs w:val="24"/>
        </w:rPr>
        <w:t>Your Name: _______________________</w:t>
      </w:r>
    </w:p>
    <w:p w14:paraId="47672CE5" w14:textId="77777777" w:rsidR="00C416BD" w:rsidRDefault="00C416BD">
      <w:pPr>
        <w:rPr>
          <w:sz w:val="24"/>
          <w:szCs w:val="24"/>
        </w:rPr>
      </w:pPr>
    </w:p>
    <w:p w14:paraId="47672CE6" w14:textId="77777777" w:rsidR="00C416BD" w:rsidRDefault="00B91450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Student ID:________________________</w:t>
      </w:r>
    </w:p>
    <w:p w14:paraId="47672CE7" w14:textId="77777777" w:rsidR="00C416BD" w:rsidRDefault="00C416BD">
      <w:pPr>
        <w:pBdr>
          <w:bottom w:val="single" w:sz="6" w:space="1" w:color="auto"/>
        </w:pBdr>
        <w:rPr>
          <w:sz w:val="24"/>
          <w:szCs w:val="24"/>
        </w:rPr>
      </w:pPr>
    </w:p>
    <w:p w14:paraId="47672CE8" w14:textId="77777777" w:rsidR="00C416BD" w:rsidRDefault="00C416BD">
      <w:pPr>
        <w:rPr>
          <w:b/>
          <w:color w:val="C0504D" w:themeColor="accent2"/>
          <w:sz w:val="24"/>
          <w:szCs w:val="24"/>
        </w:rPr>
      </w:pPr>
    </w:p>
    <w:p w14:paraId="47672D0E" w14:textId="5D384AB8" w:rsidR="00C416BD" w:rsidRDefault="001F1CBF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t>Q1. U</w:t>
      </w:r>
      <w:r>
        <w:rPr>
          <w:rFonts w:asciiTheme="minorEastAsia" w:eastAsiaTheme="minorEastAsia" w:hAnsiTheme="minorEastAsia" w:hint="eastAsia"/>
          <w:color w:val="0070C0"/>
          <w:sz w:val="27"/>
          <w:szCs w:val="27"/>
          <w:lang w:eastAsia="zh-CN"/>
        </w:rPr>
        <w:t>se</w:t>
      </w:r>
      <w:r>
        <w:rPr>
          <w:color w:val="0070C0"/>
          <w:sz w:val="27"/>
          <w:szCs w:val="27"/>
        </w:rPr>
        <w:t xml:space="preserve"> SQL to answer the following questions</w:t>
      </w:r>
      <w:r w:rsidR="009E0423">
        <w:rPr>
          <w:color w:val="0070C0"/>
          <w:sz w:val="27"/>
          <w:szCs w:val="27"/>
        </w:rPr>
        <w:t xml:space="preserve"> by referring to the DB shown below</w:t>
      </w:r>
    </w:p>
    <w:p w14:paraId="5397574C" w14:textId="72BB41D1" w:rsidR="009E0423" w:rsidRDefault="009E0423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noProof/>
        </w:rPr>
        <w:drawing>
          <wp:inline distT="0" distB="0" distL="0" distR="0" wp14:anchorId="32616910" wp14:editId="235799FD">
            <wp:extent cx="5943600" cy="4949825"/>
            <wp:effectExtent l="0" t="0" r="0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4EF" w14:textId="77777777" w:rsidR="00167D0C" w:rsidRDefault="00167D0C">
      <w:pPr>
        <w:suppressAutoHyphens w:val="0"/>
        <w:overflowPunct/>
        <w:autoSpaceDE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br w:type="page"/>
      </w:r>
    </w:p>
    <w:p w14:paraId="14D8F700" w14:textId="6632BD50" w:rsidR="009E0423" w:rsidRDefault="00EB69AE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lastRenderedPageBreak/>
        <w:t>1. write SQL to answer the following questions</w:t>
      </w:r>
      <w:r w:rsidR="00FA5C0A">
        <w:rPr>
          <w:color w:val="0070C0"/>
          <w:sz w:val="27"/>
          <w:szCs w:val="27"/>
        </w:rPr>
        <w:t xml:space="preserve"> [15]</w:t>
      </w:r>
    </w:p>
    <w:p w14:paraId="34AAB22D" w14:textId="2665F3F1" w:rsidR="00EB69AE" w:rsidRDefault="00167D0C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noProof/>
        </w:rPr>
        <w:drawing>
          <wp:inline distT="0" distB="0" distL="0" distR="0" wp14:anchorId="72C200B3" wp14:editId="3BFE5093">
            <wp:extent cx="3538538" cy="1039952"/>
            <wp:effectExtent l="0" t="0" r="5080" b="8255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309" cy="10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48A" w14:textId="5AB74B8C" w:rsidR="00167D0C" w:rsidRDefault="00ED7F38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t>2. write SQL statements</w:t>
      </w:r>
      <w:r w:rsidR="00FA5C0A">
        <w:rPr>
          <w:color w:val="0070C0"/>
          <w:sz w:val="27"/>
          <w:szCs w:val="27"/>
        </w:rPr>
        <w:t xml:space="preserve"> [25]</w:t>
      </w:r>
    </w:p>
    <w:p w14:paraId="1897C1F6" w14:textId="7FE45D4F" w:rsidR="00DD119B" w:rsidRDefault="00DD119B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noProof/>
        </w:rPr>
        <w:drawing>
          <wp:inline distT="0" distB="0" distL="0" distR="0" wp14:anchorId="6A17839B" wp14:editId="59F5FE6B">
            <wp:extent cx="3605213" cy="1823169"/>
            <wp:effectExtent l="0" t="0" r="0" b="571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449" cy="182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5D63" w14:textId="7B77EED4" w:rsidR="00395462" w:rsidRDefault="00395462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t>Q2. Provide the outputs b</w:t>
      </w:r>
      <w:r w:rsidR="00CB050F">
        <w:rPr>
          <w:color w:val="0070C0"/>
          <w:sz w:val="27"/>
          <w:szCs w:val="27"/>
        </w:rPr>
        <w:t>y the following SQL statements</w:t>
      </w:r>
      <w:r w:rsidR="00AC5DB7">
        <w:rPr>
          <w:color w:val="0070C0"/>
          <w:sz w:val="27"/>
          <w:szCs w:val="27"/>
        </w:rPr>
        <w:t xml:space="preserve"> [</w:t>
      </w:r>
      <w:r w:rsidR="00CE1109">
        <w:rPr>
          <w:color w:val="0070C0"/>
          <w:sz w:val="27"/>
          <w:szCs w:val="27"/>
        </w:rPr>
        <w:t>30</w:t>
      </w:r>
      <w:r w:rsidR="00AC5DB7">
        <w:rPr>
          <w:color w:val="0070C0"/>
          <w:sz w:val="27"/>
          <w:szCs w:val="27"/>
        </w:rPr>
        <w:t>]</w:t>
      </w:r>
    </w:p>
    <w:p w14:paraId="22E940B0" w14:textId="16F39ACA" w:rsidR="00CB050F" w:rsidRDefault="00CB050F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noProof/>
        </w:rPr>
        <w:drawing>
          <wp:inline distT="0" distB="0" distL="0" distR="0" wp14:anchorId="1A85FCFE" wp14:editId="05C21B1F">
            <wp:extent cx="4919663" cy="3436931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082" cy="34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E95" w14:textId="77777777" w:rsidR="00AC5DB7" w:rsidRDefault="00AC5DB7">
      <w:pPr>
        <w:suppressAutoHyphens w:val="0"/>
        <w:overflowPunct/>
        <w:autoSpaceDE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br w:type="page"/>
      </w:r>
    </w:p>
    <w:p w14:paraId="7E8FDDD7" w14:textId="30750539" w:rsidR="00746DD9" w:rsidRDefault="00FA5C0A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lastRenderedPageBreak/>
        <w:t xml:space="preserve">1. </w:t>
      </w:r>
      <w:r w:rsidR="00522203">
        <w:rPr>
          <w:color w:val="0070C0"/>
          <w:sz w:val="27"/>
          <w:szCs w:val="27"/>
        </w:rPr>
        <w:t xml:space="preserve">SELECT </w:t>
      </w:r>
      <w:r w:rsidR="009C14A7">
        <w:rPr>
          <w:color w:val="0070C0"/>
          <w:sz w:val="27"/>
          <w:szCs w:val="27"/>
        </w:rPr>
        <w:t>T</w:t>
      </w:r>
      <w:r w:rsidR="009C14A7" w:rsidRPr="009C14A7">
        <w:rPr>
          <w:rFonts w:hint="eastAsia"/>
          <w:color w:val="0070C0"/>
          <w:sz w:val="27"/>
          <w:szCs w:val="27"/>
        </w:rPr>
        <w:t>utor</w:t>
      </w:r>
      <w:r w:rsidR="009C14A7">
        <w:rPr>
          <w:color w:val="0070C0"/>
          <w:sz w:val="27"/>
          <w:szCs w:val="27"/>
        </w:rPr>
        <w:t xml:space="preserve">.TutorID, status, </w:t>
      </w:r>
      <w:r w:rsidR="00746DD9">
        <w:rPr>
          <w:color w:val="0070C0"/>
          <w:sz w:val="27"/>
          <w:szCs w:val="27"/>
        </w:rPr>
        <w:t>StudentID</w:t>
      </w:r>
      <w:r w:rsidR="00746DD9">
        <w:rPr>
          <w:color w:val="0070C0"/>
          <w:sz w:val="27"/>
          <w:szCs w:val="27"/>
        </w:rPr>
        <w:br/>
        <w:t xml:space="preserve">    FROM Tutor</w:t>
      </w:r>
      <w:r w:rsidR="0058547B">
        <w:rPr>
          <w:color w:val="0070C0"/>
          <w:sz w:val="27"/>
          <w:szCs w:val="27"/>
        </w:rPr>
        <w:t xml:space="preserve"> Left Join MatchHistory</w:t>
      </w:r>
      <w:r w:rsidR="0058547B">
        <w:rPr>
          <w:color w:val="0070C0"/>
          <w:sz w:val="27"/>
          <w:szCs w:val="27"/>
        </w:rPr>
        <w:br/>
        <w:t xml:space="preserve">    </w:t>
      </w:r>
      <w:r w:rsidR="00B933CE">
        <w:rPr>
          <w:color w:val="0070C0"/>
          <w:sz w:val="27"/>
          <w:szCs w:val="27"/>
        </w:rPr>
        <w:t>ON T</w:t>
      </w:r>
      <w:r w:rsidR="00B933CE" w:rsidRPr="009C14A7">
        <w:rPr>
          <w:rFonts w:hint="eastAsia"/>
          <w:color w:val="0070C0"/>
          <w:sz w:val="27"/>
          <w:szCs w:val="27"/>
        </w:rPr>
        <w:t>utor</w:t>
      </w:r>
      <w:r w:rsidR="00B933CE">
        <w:rPr>
          <w:color w:val="0070C0"/>
          <w:sz w:val="27"/>
          <w:szCs w:val="27"/>
        </w:rPr>
        <w:t>.TutorID = MatchHistory.TutorID</w:t>
      </w:r>
      <w:r w:rsidR="00B933CE">
        <w:rPr>
          <w:color w:val="0070C0"/>
          <w:sz w:val="27"/>
          <w:szCs w:val="27"/>
        </w:rPr>
        <w:br/>
        <w:t xml:space="preserve">    Where T</w:t>
      </w:r>
      <w:r w:rsidR="00B933CE" w:rsidRPr="009C14A7">
        <w:rPr>
          <w:rFonts w:hint="eastAsia"/>
          <w:color w:val="0070C0"/>
          <w:sz w:val="27"/>
          <w:szCs w:val="27"/>
        </w:rPr>
        <w:t>utor</w:t>
      </w:r>
      <w:r w:rsidR="00B933CE">
        <w:rPr>
          <w:color w:val="0070C0"/>
          <w:sz w:val="27"/>
          <w:szCs w:val="27"/>
        </w:rPr>
        <w:t>.TutorID = 104;</w:t>
      </w:r>
    </w:p>
    <w:p w14:paraId="7C71CD65" w14:textId="34E18F15" w:rsidR="00B933CE" w:rsidRDefault="00B933CE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</w:p>
    <w:p w14:paraId="4C3AE7FA" w14:textId="582A5244" w:rsidR="00B933CE" w:rsidRDefault="00B933CE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t xml:space="preserve">2. </w:t>
      </w:r>
      <w:r w:rsidR="00943306">
        <w:rPr>
          <w:color w:val="0070C0"/>
          <w:sz w:val="27"/>
          <w:szCs w:val="27"/>
        </w:rPr>
        <w:t>SELECT Student.StudentID</w:t>
      </w:r>
      <w:r w:rsidR="008D49A0">
        <w:rPr>
          <w:color w:val="0070C0"/>
          <w:sz w:val="27"/>
          <w:szCs w:val="27"/>
        </w:rPr>
        <w:t>, Read</w:t>
      </w:r>
      <w:r w:rsidR="008D49A0">
        <w:rPr>
          <w:color w:val="0070C0"/>
          <w:sz w:val="27"/>
          <w:szCs w:val="27"/>
        </w:rPr>
        <w:br/>
        <w:t xml:space="preserve">    From Student</w:t>
      </w:r>
      <w:r w:rsidR="00935DF3">
        <w:rPr>
          <w:color w:val="0070C0"/>
          <w:sz w:val="27"/>
          <w:szCs w:val="27"/>
        </w:rPr>
        <w:t xml:space="preserve"> Left Join MatchHistory</w:t>
      </w:r>
      <w:r w:rsidR="00935DF3">
        <w:rPr>
          <w:color w:val="0070C0"/>
          <w:sz w:val="27"/>
          <w:szCs w:val="27"/>
        </w:rPr>
        <w:br/>
        <w:t xml:space="preserve">    ON Student.StudentID = MatchHistory.StudentID</w:t>
      </w:r>
      <w:r w:rsidR="00935DF3">
        <w:rPr>
          <w:color w:val="0070C0"/>
          <w:sz w:val="27"/>
          <w:szCs w:val="27"/>
        </w:rPr>
        <w:br/>
        <w:t xml:space="preserve">    Where </w:t>
      </w:r>
      <w:r w:rsidR="00AC5DB7">
        <w:rPr>
          <w:color w:val="0070C0"/>
          <w:sz w:val="27"/>
          <w:szCs w:val="27"/>
        </w:rPr>
        <w:t>TutorID is NULL</w:t>
      </w:r>
    </w:p>
    <w:p w14:paraId="6AA2F13D" w14:textId="080D98A4" w:rsidR="008D3192" w:rsidRDefault="008D3192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</w:p>
    <w:p w14:paraId="0CA57923" w14:textId="72D7EC60" w:rsidR="008D3192" w:rsidRDefault="008D3192" w:rsidP="008D3192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t>3.</w:t>
      </w:r>
      <w:r w:rsidRPr="008D3192">
        <w:t xml:space="preserve"> </w:t>
      </w:r>
      <w:r w:rsidRPr="008D3192">
        <w:rPr>
          <w:color w:val="0070C0"/>
          <w:sz w:val="27"/>
          <w:szCs w:val="27"/>
        </w:rPr>
        <w:t>SELECT Student.StudentID, Read, Tutor.TutorID, Status</w:t>
      </w:r>
      <w:r w:rsidR="006E0B20">
        <w:rPr>
          <w:color w:val="0070C0"/>
          <w:sz w:val="27"/>
          <w:szCs w:val="27"/>
        </w:rPr>
        <w:br/>
        <w:t xml:space="preserve">    From student</w:t>
      </w:r>
      <w:r>
        <w:rPr>
          <w:color w:val="0070C0"/>
          <w:sz w:val="27"/>
          <w:szCs w:val="27"/>
        </w:rPr>
        <w:br/>
        <w:t xml:space="preserve">    </w:t>
      </w:r>
      <w:r w:rsidRPr="008D3192">
        <w:rPr>
          <w:color w:val="0070C0"/>
          <w:sz w:val="27"/>
          <w:szCs w:val="27"/>
        </w:rPr>
        <w:t>Left Join MatchHistory ON Student.StudentID = MatchHistory.StudentID</w:t>
      </w:r>
      <w:r>
        <w:rPr>
          <w:color w:val="0070C0"/>
          <w:sz w:val="27"/>
          <w:szCs w:val="27"/>
        </w:rPr>
        <w:br/>
        <w:t xml:space="preserve">    </w:t>
      </w:r>
      <w:r w:rsidRPr="008D3192">
        <w:rPr>
          <w:color w:val="0070C0"/>
          <w:sz w:val="27"/>
          <w:szCs w:val="27"/>
        </w:rPr>
        <w:t>Left Join Tutor ON Tutor.TutorID = MatchHistory.TutorID</w:t>
      </w:r>
      <w:r>
        <w:rPr>
          <w:color w:val="0070C0"/>
          <w:sz w:val="27"/>
          <w:szCs w:val="27"/>
        </w:rPr>
        <w:br/>
        <w:t xml:space="preserve">    </w:t>
      </w:r>
      <w:r w:rsidRPr="008D3192">
        <w:rPr>
          <w:color w:val="0070C0"/>
          <w:sz w:val="27"/>
          <w:szCs w:val="27"/>
        </w:rPr>
        <w:t>Where Student.StudentID &gt; 3004;</w:t>
      </w:r>
    </w:p>
    <w:p w14:paraId="629333FD" w14:textId="443E4A60" w:rsidR="00C524F5" w:rsidRDefault="00C524F5" w:rsidP="008D3192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</w:p>
    <w:p w14:paraId="618D2056" w14:textId="666F7FB8" w:rsidR="00C524F5" w:rsidRDefault="00C524F5" w:rsidP="008D3192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t>Q3. Write down SQL statements based on DB in Q2</w:t>
      </w:r>
      <w:r w:rsidR="00F44ACD">
        <w:rPr>
          <w:color w:val="0070C0"/>
          <w:sz w:val="27"/>
          <w:szCs w:val="27"/>
        </w:rPr>
        <w:t xml:space="preserve"> [3</w:t>
      </w:r>
      <w:r w:rsidR="00CE1109">
        <w:rPr>
          <w:color w:val="0070C0"/>
          <w:sz w:val="27"/>
          <w:szCs w:val="27"/>
        </w:rPr>
        <w:t>0</w:t>
      </w:r>
      <w:r w:rsidR="00F44ACD">
        <w:rPr>
          <w:color w:val="0070C0"/>
          <w:sz w:val="27"/>
          <w:szCs w:val="27"/>
        </w:rPr>
        <w:t>]</w:t>
      </w:r>
    </w:p>
    <w:p w14:paraId="3B8B5D5E" w14:textId="60645CEF" w:rsidR="00C524F5" w:rsidRDefault="008543BA" w:rsidP="008D3192">
      <w:pPr>
        <w:suppressAutoHyphens w:val="0"/>
        <w:overflowPunct/>
        <w:autoSpaceDE/>
        <w:spacing w:before="100" w:beforeAutospacing="1" w:after="100" w:afterAutospacing="1"/>
        <w:textAlignment w:val="auto"/>
        <w:rPr>
          <w:color w:val="0070C0"/>
          <w:sz w:val="27"/>
          <w:szCs w:val="27"/>
        </w:rPr>
      </w:pPr>
      <w:r>
        <w:rPr>
          <w:color w:val="0070C0"/>
          <w:sz w:val="27"/>
          <w:szCs w:val="27"/>
        </w:rPr>
        <w:br/>
      </w:r>
      <w:r>
        <w:rPr>
          <w:noProof/>
        </w:rPr>
        <w:drawing>
          <wp:inline distT="0" distB="0" distL="0" distR="0" wp14:anchorId="1DCFC1AB" wp14:editId="0BD436D6">
            <wp:extent cx="4089400" cy="2074050"/>
            <wp:effectExtent l="0" t="0" r="635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21" cy="20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ACD">
        <w:rPr>
          <w:color w:val="0070C0"/>
          <w:sz w:val="27"/>
          <w:szCs w:val="27"/>
        </w:rPr>
        <w:br/>
      </w:r>
      <w:r w:rsidR="00F44ACD">
        <w:rPr>
          <w:noProof/>
        </w:rPr>
        <w:drawing>
          <wp:inline distT="0" distB="0" distL="0" distR="0" wp14:anchorId="2A9E6E4B" wp14:editId="0D9CD070">
            <wp:extent cx="4089400" cy="927336"/>
            <wp:effectExtent l="0" t="0" r="6350" b="635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720" cy="9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D0F" w14:textId="77777777" w:rsidR="00C416BD" w:rsidRDefault="00C416BD">
      <w:pPr>
        <w:pStyle w:val="DefaultText"/>
        <w:spacing w:before="86"/>
      </w:pPr>
    </w:p>
    <w:sectPr w:rsidR="00C416BD">
      <w:type w:val="continuous"/>
      <w:pgSz w:w="12240" w:h="15840"/>
      <w:pgMar w:top="1315" w:right="1440" w:bottom="990" w:left="1440" w:header="630" w:footer="49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72D16" w14:textId="77777777" w:rsidR="00C416BD" w:rsidRDefault="00B91450">
      <w:r>
        <w:separator/>
      </w:r>
    </w:p>
  </w:endnote>
  <w:endnote w:type="continuationSeparator" w:id="0">
    <w:p w14:paraId="47672D17" w14:textId="77777777" w:rsidR="00C416BD" w:rsidRDefault="00B91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72D14" w14:textId="77777777" w:rsidR="00C416BD" w:rsidRDefault="00B91450">
      <w:r>
        <w:separator/>
      </w:r>
    </w:p>
  </w:footnote>
  <w:footnote w:type="continuationSeparator" w:id="0">
    <w:p w14:paraId="47672D15" w14:textId="77777777" w:rsidR="00C416BD" w:rsidRDefault="00B914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3B7B32D"/>
    <w:multiLevelType w:val="singleLevel"/>
    <w:tmpl w:val="E3B7B32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1C17A67"/>
    <w:multiLevelType w:val="singleLevel"/>
    <w:tmpl w:val="31C17A67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6D3BF37D"/>
    <w:multiLevelType w:val="singleLevel"/>
    <w:tmpl w:val="6D3BF37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 w15:restartNumberingAfterBreak="0">
    <w:nsid w:val="6DD256A3"/>
    <w:multiLevelType w:val="singleLevel"/>
    <w:tmpl w:val="6DD256A3"/>
    <w:lvl w:ilvl="0">
      <w:start w:val="1"/>
      <w:numFmt w:val="decimal"/>
      <w:suff w:val="space"/>
      <w:lvlText w:val="%1."/>
      <w:lvlJc w:val="left"/>
    </w:lvl>
  </w:abstractNum>
  <w:num w:numId="1" w16cid:durableId="1797797968">
    <w:abstractNumId w:val="3"/>
  </w:num>
  <w:num w:numId="2" w16cid:durableId="1462066219">
    <w:abstractNumId w:val="0"/>
  </w:num>
  <w:num w:numId="3" w16cid:durableId="1460998413">
    <w:abstractNumId w:val="1"/>
  </w:num>
  <w:num w:numId="4" w16cid:durableId="412052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E3D"/>
    <w:rsid w:val="000058C3"/>
    <w:rsid w:val="00011DAA"/>
    <w:rsid w:val="0004154C"/>
    <w:rsid w:val="00056AD0"/>
    <w:rsid w:val="0007026D"/>
    <w:rsid w:val="000B02B4"/>
    <w:rsid w:val="000B0A60"/>
    <w:rsid w:val="000B17FF"/>
    <w:rsid w:val="000D3DA2"/>
    <w:rsid w:val="00101C6C"/>
    <w:rsid w:val="00113D40"/>
    <w:rsid w:val="001168F7"/>
    <w:rsid w:val="001276A8"/>
    <w:rsid w:val="00141D5A"/>
    <w:rsid w:val="00167D0C"/>
    <w:rsid w:val="0018080B"/>
    <w:rsid w:val="00191C8B"/>
    <w:rsid w:val="00195163"/>
    <w:rsid w:val="001B3961"/>
    <w:rsid w:val="001C5E39"/>
    <w:rsid w:val="001F1CBF"/>
    <w:rsid w:val="00202F5B"/>
    <w:rsid w:val="00235D48"/>
    <w:rsid w:val="002361A2"/>
    <w:rsid w:val="00247138"/>
    <w:rsid w:val="00262CC7"/>
    <w:rsid w:val="00263A12"/>
    <w:rsid w:val="00264C48"/>
    <w:rsid w:val="00277D24"/>
    <w:rsid w:val="002833BD"/>
    <w:rsid w:val="0028661E"/>
    <w:rsid w:val="002A3687"/>
    <w:rsid w:val="002D14B4"/>
    <w:rsid w:val="002F3AE9"/>
    <w:rsid w:val="00323458"/>
    <w:rsid w:val="00353E07"/>
    <w:rsid w:val="00362B69"/>
    <w:rsid w:val="00370A4D"/>
    <w:rsid w:val="00380719"/>
    <w:rsid w:val="00383711"/>
    <w:rsid w:val="0039089E"/>
    <w:rsid w:val="00395462"/>
    <w:rsid w:val="0039625C"/>
    <w:rsid w:val="003967DE"/>
    <w:rsid w:val="003A3323"/>
    <w:rsid w:val="003A647D"/>
    <w:rsid w:val="003B3FCC"/>
    <w:rsid w:val="003C49AA"/>
    <w:rsid w:val="003D75FF"/>
    <w:rsid w:val="00417D9D"/>
    <w:rsid w:val="00423B69"/>
    <w:rsid w:val="0043465D"/>
    <w:rsid w:val="00470A8D"/>
    <w:rsid w:val="0048195A"/>
    <w:rsid w:val="00482E64"/>
    <w:rsid w:val="00482FAF"/>
    <w:rsid w:val="004C6EBA"/>
    <w:rsid w:val="004F693B"/>
    <w:rsid w:val="004F7AF8"/>
    <w:rsid w:val="00503191"/>
    <w:rsid w:val="00522203"/>
    <w:rsid w:val="00531F3A"/>
    <w:rsid w:val="00536337"/>
    <w:rsid w:val="00554008"/>
    <w:rsid w:val="00557081"/>
    <w:rsid w:val="00580CD9"/>
    <w:rsid w:val="0058547B"/>
    <w:rsid w:val="00590FFF"/>
    <w:rsid w:val="005B5456"/>
    <w:rsid w:val="005C3CB8"/>
    <w:rsid w:val="005C672B"/>
    <w:rsid w:val="005D184B"/>
    <w:rsid w:val="005D571A"/>
    <w:rsid w:val="005D776D"/>
    <w:rsid w:val="005F22B0"/>
    <w:rsid w:val="00601161"/>
    <w:rsid w:val="00601982"/>
    <w:rsid w:val="00601E44"/>
    <w:rsid w:val="00621AF5"/>
    <w:rsid w:val="00636F4D"/>
    <w:rsid w:val="00637BB2"/>
    <w:rsid w:val="0064707A"/>
    <w:rsid w:val="006508F3"/>
    <w:rsid w:val="0066449D"/>
    <w:rsid w:val="006B0A49"/>
    <w:rsid w:val="006C4A1E"/>
    <w:rsid w:val="006C716A"/>
    <w:rsid w:val="006D051F"/>
    <w:rsid w:val="006E0B20"/>
    <w:rsid w:val="006E6658"/>
    <w:rsid w:val="00704189"/>
    <w:rsid w:val="00706E3D"/>
    <w:rsid w:val="00711A45"/>
    <w:rsid w:val="00714D35"/>
    <w:rsid w:val="007237CB"/>
    <w:rsid w:val="00723EBE"/>
    <w:rsid w:val="00746DD9"/>
    <w:rsid w:val="00757EB3"/>
    <w:rsid w:val="00760661"/>
    <w:rsid w:val="00781E00"/>
    <w:rsid w:val="007927B6"/>
    <w:rsid w:val="0079712F"/>
    <w:rsid w:val="007A7615"/>
    <w:rsid w:val="007B7F19"/>
    <w:rsid w:val="007C3051"/>
    <w:rsid w:val="007C62FB"/>
    <w:rsid w:val="008253FB"/>
    <w:rsid w:val="00825E72"/>
    <w:rsid w:val="00840C89"/>
    <w:rsid w:val="0084308A"/>
    <w:rsid w:val="00853623"/>
    <w:rsid w:val="008543BA"/>
    <w:rsid w:val="00875A22"/>
    <w:rsid w:val="00895A54"/>
    <w:rsid w:val="008A2ABA"/>
    <w:rsid w:val="008B4CA4"/>
    <w:rsid w:val="008D3192"/>
    <w:rsid w:val="008D49A0"/>
    <w:rsid w:val="008D55D3"/>
    <w:rsid w:val="008E75EC"/>
    <w:rsid w:val="008F6DB7"/>
    <w:rsid w:val="009240A4"/>
    <w:rsid w:val="00931B92"/>
    <w:rsid w:val="00932855"/>
    <w:rsid w:val="00935DF3"/>
    <w:rsid w:val="00943306"/>
    <w:rsid w:val="00945DBB"/>
    <w:rsid w:val="00953E02"/>
    <w:rsid w:val="00954580"/>
    <w:rsid w:val="00956A50"/>
    <w:rsid w:val="00973FB1"/>
    <w:rsid w:val="009B7CBA"/>
    <w:rsid w:val="009C14A7"/>
    <w:rsid w:val="009D5226"/>
    <w:rsid w:val="009E0423"/>
    <w:rsid w:val="009E130C"/>
    <w:rsid w:val="00A033E1"/>
    <w:rsid w:val="00A26E3E"/>
    <w:rsid w:val="00A438E4"/>
    <w:rsid w:val="00A73E83"/>
    <w:rsid w:val="00AC0EA8"/>
    <w:rsid w:val="00AC5DB7"/>
    <w:rsid w:val="00AE026A"/>
    <w:rsid w:val="00B11752"/>
    <w:rsid w:val="00B13185"/>
    <w:rsid w:val="00B2723E"/>
    <w:rsid w:val="00B30908"/>
    <w:rsid w:val="00B35E79"/>
    <w:rsid w:val="00B41804"/>
    <w:rsid w:val="00B4684A"/>
    <w:rsid w:val="00B53B4A"/>
    <w:rsid w:val="00B54557"/>
    <w:rsid w:val="00B757A1"/>
    <w:rsid w:val="00B91450"/>
    <w:rsid w:val="00B933CE"/>
    <w:rsid w:val="00BA703D"/>
    <w:rsid w:val="00BC4535"/>
    <w:rsid w:val="00BC4C22"/>
    <w:rsid w:val="00BE252E"/>
    <w:rsid w:val="00BE5C53"/>
    <w:rsid w:val="00BF2B02"/>
    <w:rsid w:val="00C00DE9"/>
    <w:rsid w:val="00C15578"/>
    <w:rsid w:val="00C35DC7"/>
    <w:rsid w:val="00C40CD9"/>
    <w:rsid w:val="00C416BD"/>
    <w:rsid w:val="00C42C97"/>
    <w:rsid w:val="00C44C43"/>
    <w:rsid w:val="00C46C17"/>
    <w:rsid w:val="00C524F5"/>
    <w:rsid w:val="00C60E04"/>
    <w:rsid w:val="00C72810"/>
    <w:rsid w:val="00C77138"/>
    <w:rsid w:val="00C8049D"/>
    <w:rsid w:val="00C824BB"/>
    <w:rsid w:val="00C90D51"/>
    <w:rsid w:val="00C94D56"/>
    <w:rsid w:val="00CB050F"/>
    <w:rsid w:val="00CB3532"/>
    <w:rsid w:val="00CC3BBF"/>
    <w:rsid w:val="00CC6AC6"/>
    <w:rsid w:val="00CD60AA"/>
    <w:rsid w:val="00CD7332"/>
    <w:rsid w:val="00CE071C"/>
    <w:rsid w:val="00CE1109"/>
    <w:rsid w:val="00CE366A"/>
    <w:rsid w:val="00CF1FB3"/>
    <w:rsid w:val="00D0204C"/>
    <w:rsid w:val="00D13EB6"/>
    <w:rsid w:val="00D77D31"/>
    <w:rsid w:val="00D80B48"/>
    <w:rsid w:val="00D87AB2"/>
    <w:rsid w:val="00DD119B"/>
    <w:rsid w:val="00DE40D4"/>
    <w:rsid w:val="00DF01D2"/>
    <w:rsid w:val="00DF703C"/>
    <w:rsid w:val="00E05B4D"/>
    <w:rsid w:val="00E10478"/>
    <w:rsid w:val="00E14EE0"/>
    <w:rsid w:val="00E26E6B"/>
    <w:rsid w:val="00E368B0"/>
    <w:rsid w:val="00E4265F"/>
    <w:rsid w:val="00E43E56"/>
    <w:rsid w:val="00E47074"/>
    <w:rsid w:val="00E66076"/>
    <w:rsid w:val="00E8340B"/>
    <w:rsid w:val="00E87192"/>
    <w:rsid w:val="00E94541"/>
    <w:rsid w:val="00EB067A"/>
    <w:rsid w:val="00EB69AE"/>
    <w:rsid w:val="00ED7F38"/>
    <w:rsid w:val="00EE794F"/>
    <w:rsid w:val="00EF2F48"/>
    <w:rsid w:val="00F015A6"/>
    <w:rsid w:val="00F166BF"/>
    <w:rsid w:val="00F21EDC"/>
    <w:rsid w:val="00F44ACD"/>
    <w:rsid w:val="00F55A6C"/>
    <w:rsid w:val="00F83C1B"/>
    <w:rsid w:val="00F87D82"/>
    <w:rsid w:val="00F90B4E"/>
    <w:rsid w:val="00FA5C0A"/>
    <w:rsid w:val="00FC529C"/>
    <w:rsid w:val="00FC52A8"/>
    <w:rsid w:val="00FC73D2"/>
    <w:rsid w:val="00FD7317"/>
    <w:rsid w:val="16285BFF"/>
    <w:rsid w:val="19FB2B4D"/>
    <w:rsid w:val="205E1318"/>
    <w:rsid w:val="209D2E99"/>
    <w:rsid w:val="25711C1B"/>
    <w:rsid w:val="272F6449"/>
    <w:rsid w:val="293413D3"/>
    <w:rsid w:val="4A312EC1"/>
    <w:rsid w:val="5F9C4900"/>
    <w:rsid w:val="61B30112"/>
    <w:rsid w:val="7BEE2A9F"/>
    <w:rsid w:val="7EEE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72CE2"/>
  <w15:docId w15:val="{E649B4FE-B563-4882-A511-C3CA7F738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overflowPunct w:val="0"/>
      <w:autoSpaceDE w:val="0"/>
      <w:textAlignment w:val="baseline"/>
    </w:pPr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textAlignment w:val="auto"/>
    </w:pPr>
    <w:rPr>
      <w:rFonts w:ascii="Courier New" w:hAnsi="Courier New" w:cs="Courier New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uppressAutoHyphens w:val="0"/>
      <w:overflowPunct/>
      <w:autoSpaceDE/>
      <w:spacing w:before="100" w:beforeAutospacing="1" w:after="100" w:afterAutospacing="1"/>
      <w:textAlignment w:val="auto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MyBullet1">
    <w:name w:val="My Bullet 1"/>
    <w:basedOn w:val="Normal"/>
    <w:qFormat/>
    <w:pPr>
      <w:spacing w:line="220" w:lineRule="exact"/>
      <w:ind w:left="720" w:hanging="720"/>
    </w:pPr>
    <w:rPr>
      <w:rFonts w:ascii="Century Schoolbook" w:hAnsi="Century Schoolbook"/>
    </w:rPr>
  </w:style>
  <w:style w:type="paragraph" w:customStyle="1" w:styleId="DefaultText">
    <w:name w:val="Default Text"/>
    <w:basedOn w:val="Normal"/>
    <w:qFormat/>
    <w:rPr>
      <w:sz w:val="24"/>
    </w:rPr>
  </w:style>
  <w:style w:type="paragraph" w:customStyle="1" w:styleId="BodySingle">
    <w:name w:val="Body Single"/>
    <w:basedOn w:val="Normal"/>
    <w:qFormat/>
    <w:pPr>
      <w:spacing w:line="220" w:lineRule="exact"/>
      <w:ind w:left="720" w:hanging="720"/>
    </w:pPr>
    <w:rPr>
      <w:rFonts w:ascii="Century Schoolbook" w:hAnsi="Century Schoolbook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apple-style-span">
    <w:name w:val="apple-style-span"/>
    <w:basedOn w:val="DefaultParagraphFont"/>
  </w:style>
  <w:style w:type="character" w:customStyle="1" w:styleId="apple-converted-space">
    <w:name w:val="apple-converted-space"/>
    <w:basedOn w:val="DefaultParagraphFont"/>
    <w:qFormat/>
  </w:style>
  <w:style w:type="character" w:customStyle="1" w:styleId="fontstyle01">
    <w:name w:val="fontstyle01"/>
    <w:basedOn w:val="DefaultParagraphFont"/>
    <w:qFormat/>
    <w:rPr>
      <w:rFonts w:ascii="TimesNewRomanPSMT" w:hAnsi="TimesNewRomanPSMT" w:hint="default"/>
      <w:color w:val="0070C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y%20Trygstad\Documents\Projects\IT%20Degrees\ITMSyllabusLetterheadTemplate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ITMSyllabusLetterheadTemplate2014.dotx</Template>
  <TotalTime>120</TotalTime>
  <Pages>3</Pages>
  <Words>139</Words>
  <Characters>793</Characters>
  <Application>Microsoft Office Word</Application>
  <DocSecurity>0</DocSecurity>
  <Lines>6</Lines>
  <Paragraphs>1</Paragraphs>
  <ScaleCrop>false</ScaleCrop>
  <Company>Illinois Institute of Technology</Company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 Trygstad</dc:creator>
  <cp:lastModifiedBy>Yong Zheng</cp:lastModifiedBy>
  <cp:revision>71</cp:revision>
  <cp:lastPrinted>2016-08-16T16:38:00Z</cp:lastPrinted>
  <dcterms:created xsi:type="dcterms:W3CDTF">2016-09-12T19:21:00Z</dcterms:created>
  <dcterms:modified xsi:type="dcterms:W3CDTF">2022-10-14T17:34:00Z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E9E840054F814B0DACC6ECCC273F6348</vt:lpwstr>
  </property>
</Properties>
</file>